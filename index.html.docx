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html&gt;&lt;!DOCTYPE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&lt;html lang="en"&gt;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&lt;head&gt;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&lt;meta charset="UTF-8"&gt;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&lt;meta name="viewport" content="width=device-width, initial-scale=1.0"&gt;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&lt;title&gt;Gloss n' Glitz&lt;/title&gt;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&lt;style&gt;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/* Importing cute fonts! */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@import url('</w:t>
      </w:r>
      <w:r>
        <w:rPr>
          <w:rStyle w:val="87"/>
        </w:rPr>
        <w:fldChar w:fldCharType="begin"/>
      </w:r>
      <w:r>
        <w:instrText>HYPERLINK "https://fonts.googleapis.com/css2?family=Pacifico&amp;family=Poppins:wght@400"</w:instrText>
      </w:r>
      <w:r>
        <w:rPr>
          <w:rStyle w:val="87"/>
        </w:rPr>
        <w:fldChar w:fldCharType="separate"/>
      </w:r>
      <w:r>
        <w:rPr>
          <w:rStyle w:val="87"/>
        </w:rPr>
        <w:t>https://fonts.googleapis.com/css2?family=Pacifico&amp;family=Poppins:wght@400</w:t>
      </w:r>
      <w:r>
        <w:rPr>
          <w:rStyle w:val="87"/>
        </w:rPr>
        <w:fldChar w:fldCharType="end"/>
      </w:r>
      <w:r>
        <w:t>;600&amp;display=swap');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body {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background-color: #fdf5f6; /* Soft pastel pink background */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font-family: 'Poppins', sans-serif;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color: #4a148c;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margin: 0;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padding: 0;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}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header {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background: linear-gradient(135deg, #f8bbd0, #e1bee7); /* Pink to purple gradient */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padding: 30px 20px;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text-align: center;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box-shadow: 0 4px 10px rgba(0,0,0,0.1);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}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h1 {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font-family: 'Pacifico', cursive;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font-size: 3.5em;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color: #c2185b;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margin: 0;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text-shadow: 2px 2px 4px rgba(255, 255, 255, 0.8);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}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.subtitle {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font-size: 1.2em;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color: #6a1b9a;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margin-top: 5px;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}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.container {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max-width: 1000px;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margin: 40px auto;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padding: 0 20px;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}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.product-grid {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display: grid;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grid-template-columns: repeat(auto-fit, minmax(280px, 1fr));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gap: 25px;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}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.product-card {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background: white;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border-radius: 20px;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padding: 20px;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text-align: center;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box-shadow: 0 5px 15px rgba(0,0,0,0.05);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transition: transform 0.3s ease;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border: 2px dashed #ce93d8; /* Cute purple dashed border */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}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.product-card:hover {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transform: translateY(-8px);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}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/* Placeholder for where your product photos will go */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.product-image {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background-color: #f3e5f5;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width: 100%;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height: 220px;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border-radius: 15px;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display: flex;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align-items: center;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justify-content: center;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font-size: 4rem;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margin-bottom: 15px;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}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.product-title {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font-family: 'Pacifico', cursive;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font-size: 1.6em;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color: #d81b60;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margin: 10px 0 5px 0;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}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.product-type {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font-size: 0.85em;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color: #8e24aa;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text-transform: uppercase;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letter-spacing: 2px;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font-weight: 600;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}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.product-price {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font-size: 1.3em;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font-weight: bold;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color: #4a148c;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margin: 15px 0;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}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.buy-btn {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background-color: #ec407a;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color: white;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border: none;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padding: 12px 25px;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border-radius: 25px;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font-family: 'Poppins', sans-serif;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font-weight: 600;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font-size: 1em;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cursor: pointer;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transition: background 0.3s;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box-shadow: 0 4px 6px rgba(236, 64, 122, 0.3);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}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.buy-btn:hover {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background-color: #c2185b;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}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&lt;/style&gt;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&lt;/head&gt;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&lt;body&gt;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&lt;header&gt;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&lt;h1&gt;Gloss n' Glitz ✨&lt;/h1&gt;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&lt;div class="subtitle"&gt;Handmade with love 🍓 Lip Tints &amp; Glosses&lt;/div&gt;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&lt;/header&gt;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&lt;div class="container"&gt;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&lt;div class="product-grid"&gt;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&lt;div class="product-card"&gt;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class="product-image"&gt;💖&lt;/div&gt;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class="product-type"&gt;Lip Gloss&lt;/div&gt;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class="product-title"&gt;Barbie&lt;/div&gt;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class="product-price"&gt;Tk 250&lt;/div&gt; &lt;button class="buy-btn"&gt;Add to Cart 🛒&lt;/button&gt;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&lt;div class="product-card"&gt;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class="product-image"&gt;🍫&lt;/div&gt;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class="product-type"&gt;Lip Gloss&lt;/div&gt;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class="product-title"&gt;Chocolate Macchiato&lt;/div&gt;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class="product-price"&gt;Tk 250&lt;/div&gt; &lt;button class="buy-btn"&gt;Add to Cart 🛒&lt;/button&gt;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&lt;div class="product-card"&gt;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class="product-image"&gt;🩸&lt;/div&gt;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class="product-type"&gt;Lip Gloss&lt;/div&gt;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class="product-title"&gt;Vampire Blood&lt;/div&gt;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class="product-price"&gt;Tk 250&lt;/div&gt; &lt;button class="buy-btn"&gt;Add to Cart 🛒&lt;/button&gt;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&lt;div class="product-card"&gt;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class="product-image"&gt;🍓&lt;/div&gt;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class="product-type"&gt;Lip Gloss&lt;/div&gt;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class="product-title"&gt;Berry Punch&lt;/div&gt;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class="product-price"&gt;Tk 250&lt;/div&gt; &lt;button class="buy-btn"&gt;Add to Cart 🛒&lt;/button&gt;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&lt;div class="product-card"&gt;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class="product-image"&gt;💋&lt;/div&gt;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class="product-type"&gt;Lip Tint&lt;/div&gt;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class="product-title"&gt;Burgundy Kiss&lt;/div&gt;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class="product-price"&gt;Tk 200&lt;/div&gt; &lt;button class="buy-btn"&gt;Add to Cart 🛒&lt;/button&gt;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&lt;div class="product-card"&gt;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class="product-image"&gt;🍒&lt;/div&gt;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class="product-type"&gt;Lip Tint&lt;/div&gt;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class="product-title"&gt;Crimson Kiss&lt;/div&gt;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    &lt;div class="product-price"&gt;Tk 200&lt;/div&gt; &lt;button class="buy-btn"&gt;Add to Cart 🛒&lt;/button&gt;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        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    &lt;/div&gt;</w:t>
      </w:r>
    </w:p>
    <w:p>
      <w:pPr>
        <w:pStyle w:val="94"/>
        <w:numPr>
          <w:ilvl w:val="0"/>
          <w:numId w:val="1"/>
        </w:numPr>
        <w:spacing w:before="100" w:beforeAutospacing="1" w:after="100" w:afterAutospacing="1"/>
      </w:pPr>
      <w:r>
        <w:t>&lt;/body&gt;</w:t>
      </w:r>
    </w:p>
    <w:p>
      <w:r>
        <w:t>&lt;/html&gt;</w:t>
      </w:r>
      <w:bookmarkStart w:id="0" w:name="_GoBack"/>
      <w:bookmarkEnd w:id="0"/>
    </w:p>
    <w:sectPr>
      <w:pgSz w:w="11907" w:h="16839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3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5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6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7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8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  <w:style w:type="character" w:styleId="87">
    <w:name w:val="Hyperlink"/>
    <w:rPr>
      <w:color w:val="0000FF"/>
      <w:u w:val="single"/>
    </w:rPr>
  </w:style>
  <w:style w:type="paragraph" w:styleId="94">
    <w:name w:val="Normal (Web)"/>
    <w:next w:val="92"/>
    <w:pPr>
      <w:widowControl w:val="0"/>
      <w:spacing w:before="100" w:beforeAutospacing="1" w:after="100" w:afterAutospacing="1" w:line="240" w:lineRule="auto"/>
      <w:jc w:val="left"/>
    </w:pPr>
    <w:rPr>
      <w:rFonts w:ascii="宋体" w:eastAsia="宋体"/>
      <w:kern w:val="2"/>
      <w:sz w:val="24"/>
      <w:szCs w:val="21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4</Pages>
  <Words>582</Words>
  <Characters>3616</Characters>
  <Lines>163</Lines>
  <Paragraphs>152</Paragraphs>
  <CharactersWithSpaces>5642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2026-03-12T11:20:07Z</dcterms:modified>
</cp:coreProperties>
</file>